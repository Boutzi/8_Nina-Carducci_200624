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:rsidRPr="00872FE5" w14:paraId="767F1B33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75C08A1B" w14:textId="3E226F3E" w:rsidR="00B0688D" w:rsidRPr="00872FE5" w:rsidRDefault="008655C4" w:rsidP="007057F4">
            <w:r w:rsidRPr="00872FE5">
              <w:rPr>
                <w:noProof/>
                <w:lang w:bidi="en-GB"/>
              </w:rPr>
              <w:drawing>
                <wp:anchor distT="0" distB="0" distL="114300" distR="114300" simplePos="0" relativeHeight="251661823" behindDoc="1" locked="0" layoutInCell="1" allowOverlap="1" wp14:anchorId="2BFA0C9F" wp14:editId="33329898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1286510</wp:posOffset>
                  </wp:positionV>
                  <wp:extent cx="7044690" cy="3258185"/>
                  <wp:effectExtent l="0" t="0" r="381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4690" cy="325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0688D" w:rsidRPr="00872FE5">
              <w:rPr>
                <w:noProof/>
                <w:lang w:bidi="en-GB"/>
              </w:rPr>
              <mc:AlternateContent>
                <mc:Choice Requires="wps">
                  <w:drawing>
                    <wp:inline distT="0" distB="0" distL="0" distR="0" wp14:anchorId="41C6BA6E" wp14:editId="7FEADA4F">
                      <wp:extent cx="3696236" cy="133940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5B0D2B" w14:textId="49437724" w:rsidR="00B0688D" w:rsidRPr="002E0194" w:rsidRDefault="008655C4" w:rsidP="002E0194">
                                  <w:pPr>
                                    <w:pStyle w:val="Title"/>
                                  </w:pPr>
                                  <w:r w:rsidRPr="008655C4">
                                    <w:rPr>
                                      <w:bCs/>
                                      <w:lang w:bidi="en-GB"/>
                                    </w:rPr>
                                    <w:t>Rapport d’optimisation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1C6BA6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91.0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" filled="f" stroked="f" strokeweight=".5pt">
                      <v:textbox>
                        <w:txbxContent>
                          <w:p w14:paraId="675B0D2B" w14:textId="49437724" w:rsidR="00B0688D" w:rsidRPr="002E0194" w:rsidRDefault="008655C4" w:rsidP="002E0194">
                            <w:pPr>
                              <w:pStyle w:val="Title"/>
                            </w:pPr>
                            <w:r w:rsidRPr="008655C4">
                              <w:rPr>
                                <w:bCs/>
                                <w:lang w:bidi="en-GB"/>
                              </w:rPr>
                              <w:t>Rapport d’optimisation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95"/>
      </w:tblGrid>
      <w:tr w:rsidR="00B0688D" w:rsidRPr="00872FE5" w14:paraId="08DB11C0" w14:textId="77777777" w:rsidTr="00B0688D">
        <w:trPr>
          <w:trHeight w:val="2043"/>
        </w:trPr>
        <w:tc>
          <w:tcPr>
            <w:tcW w:w="4572" w:type="dxa"/>
          </w:tcPr>
          <w:p w14:paraId="05437B3A" w14:textId="77777777" w:rsidR="00B0688D" w:rsidRPr="00872FE5" w:rsidRDefault="00B0688D" w:rsidP="007057F4">
            <w:r w:rsidRPr="00872FE5">
              <w:rPr>
                <w:noProof/>
                <w:lang w:bidi="en-GB"/>
              </w:rPr>
              <mc:AlternateContent>
                <mc:Choice Requires="wps">
                  <w:drawing>
                    <wp:inline distT="0" distB="0" distL="0" distR="0" wp14:anchorId="6FC60C6C" wp14:editId="1BD771AA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1EF498" w14:textId="4C972426" w:rsidR="00B0688D" w:rsidRPr="002178B9" w:rsidRDefault="008655C4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  <w:lang w:bidi="en-GB"/>
                                    </w:rPr>
                                    <w:t>Nina Carducci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FC60C6C" id="Text Box 6" o:spid="_x0000_s1027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1FXGg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" filled="f" stroked="f" strokeweight=".5pt">
                      <v:textbox>
                        <w:txbxContent>
                          <w:p w14:paraId="631EF498" w14:textId="4C972426" w:rsidR="00B0688D" w:rsidRPr="002178B9" w:rsidRDefault="008655C4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  <w:lang w:bidi="en-GB"/>
                              </w:rPr>
                              <w:t>Nina Carducci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872FE5">
              <w:rPr>
                <w:noProof/>
                <w:lang w:bidi="en-GB"/>
              </w:rPr>
              <mc:AlternateContent>
                <mc:Choice Requires="wps">
                  <w:drawing>
                    <wp:inline distT="0" distB="0" distL="0" distR="0" wp14:anchorId="333045EC" wp14:editId="028BA9EF">
                      <wp:extent cx="3933825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3382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F64C4B" w14:textId="7842D446" w:rsidR="00B0688D" w:rsidRPr="00B0688D" w:rsidRDefault="008655C4" w:rsidP="007057F4">
                                  <w:r w:rsidRPr="008655C4">
                                    <w:rPr>
                                      <w:lang w:bidi="en-GB"/>
                                    </w:rPr>
                                    <w:t>ninacarducci.github.io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33045EC" id="Text Box 7" o:spid="_x0000_s1028" type="#_x0000_t202" style="width:309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" filled="f" stroked="f" strokeweight=".5pt">
                      <v:textbox>
                        <w:txbxContent>
                          <w:p w14:paraId="07F64C4B" w14:textId="7842D446" w:rsidR="00B0688D" w:rsidRPr="00B0688D" w:rsidRDefault="008655C4" w:rsidP="007057F4">
                            <w:r w:rsidRPr="008655C4">
                              <w:rPr>
                                <w:lang w:bidi="en-GB"/>
                              </w:rPr>
                              <w:t>ninacarducci.github.io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744B6A2" w14:textId="77777777" w:rsidR="008A3C95" w:rsidRPr="00872FE5" w:rsidRDefault="008A3C95" w:rsidP="007057F4"/>
    <w:tbl>
      <w:tblPr>
        <w:tblpPr w:leftFromText="180" w:rightFromText="180" w:vertAnchor="text" w:horzAnchor="margin" w:tblpXSpec="center" w:tblpY="13051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51019E" w:rsidRPr="00872FE5" w14:paraId="38786724" w14:textId="77777777" w:rsidTr="0051019E">
        <w:trPr>
          <w:trHeight w:val="1080"/>
        </w:trPr>
        <w:tc>
          <w:tcPr>
            <w:tcW w:w="5449" w:type="dxa"/>
            <w:vAlign w:val="center"/>
          </w:tcPr>
          <w:p w14:paraId="021F546D" w14:textId="77777777" w:rsidR="0051019E" w:rsidRPr="00872FE5" w:rsidRDefault="0051019E" w:rsidP="0051019E">
            <w:r w:rsidRPr="00872FE5">
              <w:rPr>
                <w:noProof/>
                <w:lang w:bidi="en-GB"/>
              </w:rPr>
              <mc:AlternateContent>
                <mc:Choice Requires="wps">
                  <w:drawing>
                    <wp:inline distT="0" distB="0" distL="0" distR="0" wp14:anchorId="735D18ED" wp14:editId="34673266">
                      <wp:extent cx="3143250" cy="605155"/>
                      <wp:effectExtent l="0" t="0" r="0" b="4445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4325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147DB1" w14:textId="77777777" w:rsidR="008655C4" w:rsidRPr="008655C4" w:rsidRDefault="008655C4" w:rsidP="0051019E">
                                  <w:pPr>
                                    <w:rPr>
                                      <w:sz w:val="36"/>
                                      <w:szCs w:val="36"/>
                                      <w:lang w:bidi="en-GB"/>
                                    </w:rPr>
                                  </w:pPr>
                                  <w:r w:rsidRPr="008655C4">
                                    <w:rPr>
                                      <w:sz w:val="36"/>
                                      <w:szCs w:val="36"/>
                                      <w:lang w:bidi="en-GB"/>
                                    </w:rPr>
                                    <w:t>Joseph Girardi</w:t>
                                  </w:r>
                                </w:p>
                                <w:p w14:paraId="48B6AF40" w14:textId="48E1CF14" w:rsidR="0051019E" w:rsidRPr="008655C4" w:rsidRDefault="008655C4" w:rsidP="0051019E">
                                  <w:pPr>
                                    <w:rPr>
                                      <w:i/>
                                      <w:iCs/>
                                      <w:szCs w:val="28"/>
                                    </w:rPr>
                                  </w:pPr>
                                  <w:proofErr w:type="spellStart"/>
                                  <w:r w:rsidRPr="008655C4">
                                    <w:rPr>
                                      <w:i/>
                                      <w:iCs/>
                                      <w:szCs w:val="28"/>
                                      <w:lang w:bidi="en-GB"/>
                                    </w:rPr>
                                    <w:t>Développeur</w:t>
                                  </w:r>
                                  <w:proofErr w:type="spellEnd"/>
                                </w:p>
                                <w:p w14:paraId="4EF48440" w14:textId="77777777" w:rsidR="0051019E" w:rsidRPr="007057F4" w:rsidRDefault="0051019E" w:rsidP="0051019E"/>
                                <w:p w14:paraId="158261A5" w14:textId="77777777" w:rsidR="0051019E" w:rsidRPr="007057F4" w:rsidRDefault="0051019E" w:rsidP="0051019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35D18ED" id="Text Box 13" o:spid="_x0000_s1029" type="#_x0000_t202" style="width:247.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" filled="f" stroked="f" strokeweight=".5pt">
                      <v:textbox>
                        <w:txbxContent>
                          <w:p w14:paraId="79147DB1" w14:textId="77777777" w:rsidR="008655C4" w:rsidRPr="008655C4" w:rsidRDefault="008655C4" w:rsidP="0051019E">
                            <w:pPr>
                              <w:rPr>
                                <w:sz w:val="36"/>
                                <w:szCs w:val="36"/>
                                <w:lang w:bidi="en-GB"/>
                              </w:rPr>
                            </w:pPr>
                            <w:r w:rsidRPr="008655C4">
                              <w:rPr>
                                <w:sz w:val="36"/>
                                <w:szCs w:val="36"/>
                                <w:lang w:bidi="en-GB"/>
                              </w:rPr>
                              <w:t>Joseph Girardi</w:t>
                            </w:r>
                          </w:p>
                          <w:p w14:paraId="48B6AF40" w14:textId="48E1CF14" w:rsidR="0051019E" w:rsidRPr="008655C4" w:rsidRDefault="008655C4" w:rsidP="0051019E">
                            <w:pPr>
                              <w:rPr>
                                <w:i/>
                                <w:iCs/>
                                <w:szCs w:val="28"/>
                              </w:rPr>
                            </w:pPr>
                            <w:proofErr w:type="spellStart"/>
                            <w:r w:rsidRPr="008655C4">
                              <w:rPr>
                                <w:i/>
                                <w:iCs/>
                                <w:szCs w:val="28"/>
                                <w:lang w:bidi="en-GB"/>
                              </w:rPr>
                              <w:t>Développeur</w:t>
                            </w:r>
                            <w:proofErr w:type="spellEnd"/>
                          </w:p>
                          <w:p w14:paraId="4EF48440" w14:textId="77777777" w:rsidR="0051019E" w:rsidRPr="007057F4" w:rsidRDefault="0051019E" w:rsidP="0051019E"/>
                          <w:p w14:paraId="158261A5" w14:textId="77777777" w:rsidR="0051019E" w:rsidRPr="007057F4" w:rsidRDefault="0051019E" w:rsidP="0051019E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06F67879" w14:textId="19D20C2F" w:rsidR="0051019E" w:rsidRPr="00872FE5" w:rsidRDefault="0051019E" w:rsidP="0051019E">
            <w:pPr>
              <w:jc w:val="right"/>
            </w:pPr>
          </w:p>
        </w:tc>
      </w:tr>
    </w:tbl>
    <w:p w14:paraId="7E19AED9" w14:textId="4DF4A9C9" w:rsidR="008A3C95" w:rsidRPr="00872FE5" w:rsidRDefault="002E0194" w:rsidP="007057F4">
      <w:r w:rsidRPr="00872FE5">
        <w:rPr>
          <w:noProof/>
          <w:lang w:bidi="en-GB"/>
        </w:rPr>
        <w:drawing>
          <wp:anchor distT="0" distB="0" distL="114300" distR="114300" simplePos="0" relativeHeight="251662336" behindDoc="1" locked="0" layoutInCell="1" allowOverlap="1" wp14:anchorId="6CAA9033" wp14:editId="4A127497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u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872FE5">
        <w:rPr>
          <w:noProof/>
          <w:lang w:bidi="en-GB"/>
        </w:rPr>
        <w:drawing>
          <wp:anchor distT="0" distB="0" distL="114300" distR="114300" simplePos="0" relativeHeight="251661312" behindDoc="1" locked="0" layoutInCell="1" allowOverlap="1" wp14:anchorId="7D9C5E67" wp14:editId="72DE7F83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u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872FE5">
        <w:rPr>
          <w:noProof/>
          <w:lang w:bidi="en-GB"/>
        </w:rPr>
        <w:drawing>
          <wp:anchor distT="0" distB="0" distL="114300" distR="114300" simplePos="0" relativeHeight="251658240" behindDoc="1" locked="0" layoutInCell="1" allowOverlap="1" wp14:anchorId="5CCECC95" wp14:editId="048B640C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u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 w:rsidRPr="00872FE5">
        <w:rPr>
          <w:lang w:bidi="en-GB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Content>
        <w:p w14:paraId="3A55C97F" w14:textId="3AA15571" w:rsidR="001670A7" w:rsidRPr="0048165A" w:rsidRDefault="008655C4" w:rsidP="001670A7">
          <w:pPr>
            <w:pStyle w:val="TOCHeading"/>
            <w:framePr w:wrap="around" w:y="1279"/>
            <w:rPr>
              <w:lang w:val="fr-FR"/>
            </w:rPr>
          </w:pPr>
          <w:r w:rsidRPr="0048165A">
            <w:rPr>
              <w:lang w:val="fr-FR" w:bidi="en-GB"/>
            </w:rPr>
            <w:t>Sommaire</w:t>
          </w:r>
        </w:p>
        <w:p w14:paraId="081FE0FC" w14:textId="3466272A" w:rsidR="001670A7" w:rsidRPr="0048165A" w:rsidRDefault="008655C4">
          <w:pPr>
            <w:pStyle w:val="TOC1"/>
            <w:rPr>
              <w:b w:val="0"/>
              <w:bCs/>
              <w:lang w:val="fr-FR"/>
            </w:rPr>
          </w:pPr>
          <w:r w:rsidRPr="0048165A">
            <w:rPr>
              <w:lang w:val="fr-FR"/>
            </w:rPr>
            <w:t>Performances</w:t>
          </w:r>
          <w:r w:rsidR="001670A7"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>
            <w:rPr>
              <w:b w:val="0"/>
              <w:bCs/>
              <w:lang w:val="fr-FR"/>
            </w:rPr>
            <w:t>3</w:t>
          </w:r>
        </w:p>
        <w:p w14:paraId="7BF62836" w14:textId="49809C25" w:rsidR="0048165A" w:rsidRDefault="0048165A" w:rsidP="006349F8">
          <w:pPr>
            <w:pStyle w:val="TOC2"/>
            <w:ind w:left="216"/>
            <w:rPr>
              <w:b w:val="0"/>
              <w:bCs/>
              <w:lang w:val="fr-FR"/>
            </w:rPr>
          </w:pPr>
          <w:r w:rsidRPr="0048165A">
            <w:rPr>
              <w:b w:val="0"/>
              <w:bCs/>
              <w:lang w:val="fr-FR"/>
            </w:rPr>
            <w:t>Poids des images</w:t>
          </w:r>
          <w:r w:rsidR="001670A7"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>
            <w:rPr>
              <w:b w:val="0"/>
              <w:bCs/>
              <w:lang w:val="fr-FR" w:bidi="en-GB"/>
            </w:rPr>
            <w:t>3</w:t>
          </w:r>
          <w:r w:rsidR="006349F8">
            <w:rPr>
              <w:b w:val="0"/>
              <w:bCs/>
              <w:lang w:val="fr-FR" w:bidi="en-GB"/>
            </w:rPr>
            <w:br/>
          </w:r>
          <w:r w:rsidRPr="0048165A">
            <w:rPr>
              <w:b w:val="0"/>
              <w:bCs/>
              <w:lang w:val="fr-FR"/>
            </w:rPr>
            <w:t>Minification des fichiers</w:t>
          </w:r>
          <w:r w:rsidR="001670A7"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>
            <w:rPr>
              <w:b w:val="0"/>
              <w:bCs/>
              <w:lang w:val="fr-FR" w:bidi="en-GB"/>
            </w:rPr>
            <w:t>4</w:t>
          </w:r>
        </w:p>
        <w:p w14:paraId="061CBF7F" w14:textId="77777777" w:rsidR="0048165A" w:rsidRPr="0048165A" w:rsidRDefault="0048165A" w:rsidP="0048165A">
          <w:pPr>
            <w:rPr>
              <w:lang w:val="fr-FR" w:bidi="en-GB"/>
            </w:rPr>
          </w:pPr>
        </w:p>
        <w:p w14:paraId="7B74FE42" w14:textId="374A1296" w:rsidR="001670A7" w:rsidRPr="0048165A" w:rsidRDefault="008655C4">
          <w:pPr>
            <w:pStyle w:val="TOC1"/>
            <w:rPr>
              <w:b w:val="0"/>
              <w:bCs/>
              <w:lang w:val="fr-FR"/>
            </w:rPr>
          </w:pPr>
          <w:r w:rsidRPr="0048165A">
            <w:rPr>
              <w:lang w:val="fr-FR"/>
            </w:rPr>
            <w:t>SEO</w:t>
          </w:r>
          <w:r w:rsidR="001670A7"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>
            <w:rPr>
              <w:b w:val="0"/>
              <w:bCs/>
              <w:lang w:val="fr-FR" w:bidi="en-GB"/>
            </w:rPr>
            <w:t>5</w:t>
          </w:r>
        </w:p>
        <w:p w14:paraId="524B2947" w14:textId="37FC610A" w:rsidR="001670A7" w:rsidRPr="0048165A" w:rsidRDefault="008655C4">
          <w:pPr>
            <w:pStyle w:val="TOC2"/>
            <w:ind w:left="216"/>
            <w:rPr>
              <w:b w:val="0"/>
              <w:bCs/>
              <w:lang w:val="fr-FR"/>
            </w:rPr>
          </w:pPr>
          <w:r w:rsidRPr="0048165A">
            <w:rPr>
              <w:b w:val="0"/>
              <w:bCs/>
              <w:lang w:val="fr-FR"/>
            </w:rPr>
            <w:t>Balise</w:t>
          </w:r>
          <w:r w:rsidR="006349F8">
            <w:rPr>
              <w:b w:val="0"/>
              <w:bCs/>
              <w:lang w:val="fr-FR"/>
            </w:rPr>
            <w:t>s</w:t>
          </w:r>
          <w:r w:rsidRPr="0048165A">
            <w:rPr>
              <w:b w:val="0"/>
              <w:bCs/>
              <w:lang w:val="fr-FR"/>
            </w:rPr>
            <w:t xml:space="preserve"> sémantiques</w:t>
          </w:r>
          <w:r w:rsidR="001670A7"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>
            <w:rPr>
              <w:b w:val="0"/>
              <w:bCs/>
              <w:lang w:val="fr-FR" w:bidi="en-GB"/>
            </w:rPr>
            <w:t>5</w:t>
          </w:r>
        </w:p>
        <w:p w14:paraId="0F9A12D8" w14:textId="203B0288" w:rsidR="008655C4" w:rsidRDefault="008655C4" w:rsidP="0048165A">
          <w:pPr>
            <w:pStyle w:val="TOC3"/>
            <w:ind w:left="216"/>
            <w:rPr>
              <w:b w:val="0"/>
              <w:bCs/>
              <w:lang w:val="fr-FR" w:bidi="en-GB"/>
            </w:rPr>
          </w:pPr>
          <w:r w:rsidRPr="0048165A">
            <w:rPr>
              <w:b w:val="0"/>
              <w:bCs/>
              <w:lang w:val="fr-FR"/>
            </w:rPr>
            <w:t xml:space="preserve">Titres </w:t>
          </w:r>
          <w:r w:rsidR="001670A7"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>
            <w:rPr>
              <w:b w:val="0"/>
              <w:bCs/>
              <w:lang w:val="fr-FR" w:bidi="en-GB"/>
            </w:rPr>
            <w:t>5</w:t>
          </w:r>
          <w:r w:rsidR="0048165A" w:rsidRPr="0048165A">
            <w:rPr>
              <w:b w:val="0"/>
              <w:bCs/>
              <w:lang w:val="fr-FR" w:bidi="en-GB"/>
            </w:rPr>
            <w:br/>
            <w:t>Schéma.org …………………………………………………</w:t>
          </w:r>
          <w:proofErr w:type="gramStart"/>
          <w:r w:rsidR="0048165A" w:rsidRPr="0048165A">
            <w:rPr>
              <w:b w:val="0"/>
              <w:bCs/>
              <w:lang w:val="fr-FR" w:bidi="en-GB"/>
            </w:rPr>
            <w:t>……</w:t>
          </w:r>
          <w:r w:rsidR="00272710">
            <w:rPr>
              <w:b w:val="0"/>
              <w:bCs/>
              <w:lang w:val="fr-FR" w:bidi="en-GB"/>
            </w:rPr>
            <w:t>.</w:t>
          </w:r>
          <w:proofErr w:type="gramEnd"/>
          <w:r w:rsidR="00272710">
            <w:rPr>
              <w:b w:val="0"/>
              <w:bCs/>
              <w:lang w:val="fr-FR" w:bidi="en-GB"/>
            </w:rPr>
            <w:t>.</w:t>
          </w:r>
          <w:r w:rsidR="0048165A" w:rsidRPr="0048165A">
            <w:rPr>
              <w:b w:val="0"/>
              <w:bCs/>
              <w:lang w:val="fr-FR" w:bidi="en-GB"/>
            </w:rPr>
            <w:t>………………..………………………</w:t>
          </w:r>
          <w:r w:rsidR="0048165A">
            <w:rPr>
              <w:b w:val="0"/>
              <w:bCs/>
              <w:lang w:val="fr-FR" w:bidi="en-GB"/>
            </w:rPr>
            <w:t>….</w:t>
          </w:r>
          <w:r w:rsidR="0048165A" w:rsidRPr="0048165A">
            <w:rPr>
              <w:b w:val="0"/>
              <w:bCs/>
              <w:lang w:val="fr-FR" w:bidi="en-GB"/>
            </w:rPr>
            <w:t>….</w:t>
          </w:r>
          <w:r w:rsidR="00272710">
            <w:rPr>
              <w:b w:val="0"/>
              <w:bCs/>
              <w:lang w:val="fr-FR" w:bidi="en-GB"/>
            </w:rPr>
            <w:t xml:space="preserve"> </w:t>
          </w:r>
          <w:r w:rsidR="000B3D8A">
            <w:rPr>
              <w:b w:val="0"/>
              <w:bCs/>
              <w:lang w:val="fr-FR" w:bidi="en-GB"/>
            </w:rPr>
            <w:t>6</w:t>
          </w:r>
          <w:r w:rsidR="0048165A" w:rsidRPr="0048165A">
            <w:rPr>
              <w:b w:val="0"/>
              <w:bCs/>
              <w:lang w:val="fr-FR" w:bidi="en-GB"/>
            </w:rPr>
            <w:t xml:space="preserve"> </w:t>
          </w:r>
          <w:r w:rsidR="0048165A" w:rsidRPr="0048165A">
            <w:rPr>
              <w:b w:val="0"/>
              <w:bCs/>
              <w:lang w:val="fr-FR" w:bidi="en-GB"/>
            </w:rPr>
            <w:br/>
            <w:t>Réseaux sociaux ………………………………………………………</w:t>
          </w:r>
          <w:proofErr w:type="gramStart"/>
          <w:r w:rsidR="0048165A" w:rsidRPr="0048165A">
            <w:rPr>
              <w:b w:val="0"/>
              <w:bCs/>
              <w:lang w:val="fr-FR" w:bidi="en-GB"/>
            </w:rPr>
            <w:t>……</w:t>
          </w:r>
          <w:r w:rsidR="00272710">
            <w:rPr>
              <w:b w:val="0"/>
              <w:bCs/>
              <w:lang w:val="fr-FR" w:bidi="en-GB"/>
            </w:rPr>
            <w:t>.</w:t>
          </w:r>
          <w:proofErr w:type="gramEnd"/>
          <w:r w:rsidR="00272710">
            <w:rPr>
              <w:b w:val="0"/>
              <w:bCs/>
              <w:lang w:val="fr-FR" w:bidi="en-GB"/>
            </w:rPr>
            <w:t>.</w:t>
          </w:r>
          <w:r w:rsidR="0048165A" w:rsidRPr="0048165A">
            <w:rPr>
              <w:b w:val="0"/>
              <w:bCs/>
              <w:lang w:val="fr-FR" w:bidi="en-GB"/>
            </w:rPr>
            <w:t>……………………………</w:t>
          </w:r>
          <w:r w:rsidR="0048165A">
            <w:rPr>
              <w:b w:val="0"/>
              <w:bCs/>
              <w:lang w:val="fr-FR" w:bidi="en-GB"/>
            </w:rPr>
            <w:t>…</w:t>
          </w:r>
          <w:r w:rsidR="00272710">
            <w:rPr>
              <w:b w:val="0"/>
              <w:bCs/>
              <w:lang w:val="fr-FR" w:bidi="en-GB"/>
            </w:rPr>
            <w:t>.</w:t>
          </w:r>
          <w:r w:rsidR="0048165A">
            <w:rPr>
              <w:b w:val="0"/>
              <w:bCs/>
              <w:lang w:val="fr-FR" w:bidi="en-GB"/>
            </w:rPr>
            <w:t>.</w:t>
          </w:r>
          <w:r w:rsidR="0048165A" w:rsidRPr="0048165A">
            <w:rPr>
              <w:b w:val="0"/>
              <w:bCs/>
              <w:lang w:val="fr-FR" w:bidi="en-GB"/>
            </w:rPr>
            <w:t>…</w:t>
          </w:r>
          <w:r w:rsidR="00272710">
            <w:rPr>
              <w:b w:val="0"/>
              <w:bCs/>
              <w:lang w:val="fr-FR" w:bidi="en-GB"/>
            </w:rPr>
            <w:t xml:space="preserve"> </w:t>
          </w:r>
          <w:r w:rsidR="000B3D8A">
            <w:rPr>
              <w:b w:val="0"/>
              <w:bCs/>
              <w:lang w:val="fr-FR" w:bidi="en-GB"/>
            </w:rPr>
            <w:t>6</w:t>
          </w:r>
        </w:p>
        <w:p w14:paraId="0A4657E3" w14:textId="77777777" w:rsidR="0048165A" w:rsidRPr="0048165A" w:rsidRDefault="0048165A" w:rsidP="0048165A">
          <w:pPr>
            <w:rPr>
              <w:lang w:val="fr-FR" w:bidi="en-GB"/>
            </w:rPr>
          </w:pPr>
        </w:p>
        <w:p w14:paraId="43943DF6" w14:textId="5B302DC7" w:rsidR="0048165A" w:rsidRPr="0048165A" w:rsidRDefault="008655C4" w:rsidP="0048165A">
          <w:pPr>
            <w:pStyle w:val="TOC1"/>
            <w:ind w:left="216" w:hanging="216"/>
            <w:rPr>
              <w:b w:val="0"/>
              <w:bCs/>
              <w:lang w:val="fr-FR"/>
            </w:rPr>
          </w:pPr>
          <w:r w:rsidRPr="0048165A">
            <w:rPr>
              <w:lang w:val="fr-FR" w:bidi="en-GB"/>
            </w:rPr>
            <w:t>Accessibilité</w:t>
          </w:r>
          <w:r w:rsidRPr="0048165A">
            <w:rPr>
              <w:b w:val="0"/>
              <w:bCs/>
              <w:lang w:val="fr-FR" w:bidi="en-GB"/>
            </w:rPr>
            <w:t xml:space="preserve"> </w:t>
          </w:r>
          <w:r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>
            <w:rPr>
              <w:b w:val="0"/>
              <w:bCs/>
              <w:lang w:val="fr-FR" w:bidi="en-GB"/>
            </w:rPr>
            <w:t>7</w:t>
          </w:r>
          <w:r w:rsidR="0048165A" w:rsidRPr="0048165A">
            <w:rPr>
              <w:b w:val="0"/>
              <w:bCs/>
              <w:lang w:val="fr-FR"/>
            </w:rPr>
            <w:br/>
            <w:t xml:space="preserve">Texte alternatif </w:t>
          </w:r>
          <w:r w:rsidR="0048165A"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>
            <w:rPr>
              <w:b w:val="0"/>
              <w:bCs/>
              <w:lang w:val="fr-FR" w:bidi="en-GB"/>
            </w:rPr>
            <w:t>7</w:t>
          </w:r>
          <w:r w:rsidR="0048165A" w:rsidRPr="0048165A">
            <w:rPr>
              <w:b w:val="0"/>
              <w:bCs/>
              <w:lang w:val="fr-FR"/>
            </w:rPr>
            <w:br/>
            <w:t>Correction de couleurs</w:t>
          </w:r>
          <w:r w:rsidR="0048165A"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>
            <w:rPr>
              <w:b w:val="0"/>
              <w:bCs/>
              <w:lang w:val="fr-FR" w:bidi="en-GB"/>
            </w:rPr>
            <w:t>7</w:t>
          </w:r>
        </w:p>
        <w:p w14:paraId="6D996AAC" w14:textId="0B97017E" w:rsidR="0048165A" w:rsidRPr="000B3D8A" w:rsidRDefault="0048165A" w:rsidP="0048165A">
          <w:pPr>
            <w:pStyle w:val="TOC2"/>
            <w:ind w:left="216"/>
            <w:rPr>
              <w:b w:val="0"/>
              <w:bCs/>
              <w:lang w:val="fr-FR" w:bidi="en-GB"/>
            </w:rPr>
          </w:pPr>
          <w:r w:rsidRPr="000B3D8A">
            <w:rPr>
              <w:b w:val="0"/>
              <w:bCs/>
              <w:lang w:val="fr-FR" w:bidi="en-GB"/>
            </w:rPr>
            <w:t>Attributs ARIA</w:t>
          </w:r>
          <w:r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>
            <w:rPr>
              <w:b w:val="0"/>
              <w:bCs/>
              <w:lang w:val="fr-FR" w:bidi="en-GB"/>
            </w:rPr>
            <w:t>7</w:t>
          </w:r>
        </w:p>
        <w:p w14:paraId="3438EA83" w14:textId="77777777" w:rsidR="0048165A" w:rsidRPr="000B3D8A" w:rsidRDefault="0048165A" w:rsidP="0048165A">
          <w:pPr>
            <w:pStyle w:val="TOC2"/>
            <w:ind w:left="216"/>
            <w:rPr>
              <w:b w:val="0"/>
              <w:bCs/>
              <w:lang w:val="fr-FR"/>
            </w:rPr>
          </w:pPr>
        </w:p>
        <w:p w14:paraId="548AA2E9" w14:textId="36DA558F" w:rsidR="0048165A" w:rsidRPr="000B3D8A" w:rsidRDefault="0048165A" w:rsidP="0048165A">
          <w:pPr>
            <w:pStyle w:val="TOC2"/>
            <w:ind w:left="216" w:hanging="216"/>
            <w:rPr>
              <w:b w:val="0"/>
              <w:bCs/>
            </w:rPr>
          </w:pPr>
          <w:r w:rsidRPr="000B3D8A">
            <w:rPr>
              <w:lang w:bidi="en-GB"/>
            </w:rPr>
            <w:t>Annexes</w:t>
          </w:r>
          <w:r w:rsidRPr="000B3D8A">
            <w:rPr>
              <w:b w:val="0"/>
              <w:bCs/>
              <w:lang w:bidi="en-GB"/>
            </w:rPr>
            <w:t xml:space="preserve"> </w:t>
          </w:r>
          <w:r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 w:rsidRPr="000B3D8A">
            <w:rPr>
              <w:b w:val="0"/>
              <w:bCs/>
              <w:lang w:bidi="en-GB"/>
            </w:rPr>
            <w:t>8</w:t>
          </w:r>
          <w:r w:rsidRPr="000B3D8A">
            <w:rPr>
              <w:b w:val="0"/>
              <w:bCs/>
            </w:rPr>
            <w:t xml:space="preserve"> </w:t>
          </w:r>
          <w:r w:rsidRPr="000B3D8A">
            <w:rPr>
              <w:b w:val="0"/>
              <w:bCs/>
            </w:rPr>
            <w:br/>
            <w:t xml:space="preserve">Rapport Lighthouse </w:t>
          </w:r>
          <w:r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 w:rsidRPr="000B3D8A">
            <w:rPr>
              <w:b w:val="0"/>
              <w:bCs/>
              <w:lang w:bidi="en-GB"/>
            </w:rPr>
            <w:t>8</w:t>
          </w:r>
          <w:r w:rsidRPr="000B3D8A">
            <w:rPr>
              <w:b w:val="0"/>
              <w:bCs/>
            </w:rPr>
            <w:br/>
            <w:t xml:space="preserve">Rapport Google Rich snippet </w:t>
          </w:r>
          <w:r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>
            <w:rPr>
              <w:b w:val="0"/>
              <w:bCs/>
              <w:lang w:bidi="en-GB"/>
            </w:rPr>
            <w:t>37</w:t>
          </w:r>
          <w:r w:rsidRPr="000B3D8A">
            <w:rPr>
              <w:b w:val="0"/>
              <w:bCs/>
            </w:rPr>
            <w:br/>
            <w:t>Rapport Wave</w:t>
          </w:r>
          <w:r w:rsidRPr="0048165A">
            <w:rPr>
              <w:b w:val="0"/>
              <w:bCs/>
              <w:lang w:bidi="en-GB"/>
            </w:rPr>
            <w:ptab w:relativeTo="margin" w:alignment="right" w:leader="dot"/>
          </w:r>
          <w:r w:rsidR="000B3D8A">
            <w:rPr>
              <w:b w:val="0"/>
              <w:bCs/>
              <w:lang w:bidi="en-GB"/>
            </w:rPr>
            <w:t>39</w:t>
          </w:r>
        </w:p>
        <w:p w14:paraId="287B7A03" w14:textId="6598B170" w:rsidR="001670A7" w:rsidRPr="008655C4" w:rsidRDefault="008655C4" w:rsidP="008655C4">
          <w:pPr>
            <w:rPr>
              <w:lang w:bidi="en-GB"/>
            </w:rPr>
          </w:pPr>
          <w:r w:rsidRPr="000B3D8A">
            <w:rPr>
              <w:lang w:bidi="en-GB"/>
            </w:rPr>
            <w:tab/>
          </w:r>
        </w:p>
      </w:sdtContent>
    </w:sdt>
    <w:p w14:paraId="24048A2D" w14:textId="77777777" w:rsidR="004F2231" w:rsidRPr="00872FE5" w:rsidRDefault="004F2231">
      <w:pPr>
        <w:spacing w:after="200"/>
        <w:rPr>
          <w:bCs/>
        </w:rPr>
      </w:pPr>
      <w:r w:rsidRPr="00872FE5">
        <w:rPr>
          <w:lang w:bidi="en-GB"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:rsidRPr="00872FE5" w14:paraId="6E2C7806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35A5F4" w14:textId="3E8B9949" w:rsidR="004F2231" w:rsidRPr="00872FE5" w:rsidRDefault="0048165A" w:rsidP="004F2231">
            <w:pPr>
              <w:pStyle w:val="Heading1"/>
              <w:framePr w:hSpace="0" w:wrap="auto" w:vAnchor="margin" w:hAnchor="text" w:yAlign="inline"/>
              <w:jc w:val="left"/>
            </w:pPr>
            <w:r>
              <w:rPr>
                <w:lang w:bidi="en-GB"/>
              </w:rPr>
              <w:lastRenderedPageBreak/>
              <w:t>Performances</w:t>
            </w:r>
          </w:p>
        </w:tc>
      </w:tr>
    </w:tbl>
    <w:tbl>
      <w:tblPr>
        <w:tblpPr w:leftFromText="180" w:rightFromText="180" w:vertAnchor="page" w:horzAnchor="margin" w:tblpY="3427"/>
        <w:tblW w:w="10061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82"/>
        <w:gridCol w:w="367"/>
        <w:gridCol w:w="4861"/>
      </w:tblGrid>
      <w:tr w:rsidR="004F2231" w:rsidRPr="0048165A" w14:paraId="1BB2DD6F" w14:textId="77777777" w:rsidTr="002178B9">
        <w:trPr>
          <w:trHeight w:val="3386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B057E15" w14:textId="698895EC" w:rsidR="004F2231" w:rsidRPr="0048165A" w:rsidRDefault="0048165A" w:rsidP="002178B9">
            <w:pPr>
              <w:pStyle w:val="Heading2"/>
              <w:framePr w:hSpace="0" w:wrap="auto" w:vAnchor="margin" w:hAnchor="text" w:yAlign="inline"/>
              <w:rPr>
                <w:lang w:val="fr-FR"/>
              </w:rPr>
            </w:pPr>
            <w:r w:rsidRPr="0048165A">
              <w:rPr>
                <w:lang w:val="fr-FR"/>
              </w:rPr>
              <w:t>Poids des images</w:t>
            </w:r>
          </w:p>
          <w:p w14:paraId="58DC781B" w14:textId="77777777" w:rsidR="004F2231" w:rsidRDefault="0048165A" w:rsidP="003620E2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  <w:r w:rsidRPr="0048165A">
              <w:rPr>
                <w:lang w:val="fr-FR"/>
              </w:rPr>
              <w:t>Le p</w:t>
            </w:r>
            <w:r>
              <w:rPr>
                <w:lang w:val="fr-FR"/>
              </w:rPr>
              <w:t>oids des images a été réduit considérablement pour permettre un chargement plus rapide de l’ensemble du site.</w:t>
            </w:r>
          </w:p>
          <w:p w14:paraId="0BF25F05" w14:textId="77777777" w:rsidR="0048165A" w:rsidRDefault="0048165A" w:rsidP="003620E2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20819246" w14:textId="13100C6F" w:rsidR="0048165A" w:rsidRDefault="0048165A" w:rsidP="003620E2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  <w:r>
              <w:rPr>
                <w:lang w:val="fr-FR"/>
              </w:rPr>
              <w:t>De plus, des tailles d’images adaptées à toutes les tailles d’écrans ont été définies.</w:t>
            </w:r>
            <w:r>
              <w:rPr>
                <w:lang w:val="fr-FR"/>
              </w:rPr>
              <w:br/>
            </w:r>
            <w:r>
              <w:rPr>
                <w:lang w:val="fr-FR"/>
              </w:rPr>
              <w:br/>
              <w:t>Poids total des images avant modification : 29,4 Mo</w:t>
            </w:r>
            <w:r>
              <w:rPr>
                <w:lang w:val="fr-FR"/>
              </w:rPr>
              <w:br/>
            </w:r>
            <w:r>
              <w:rPr>
                <w:lang w:val="fr-FR"/>
              </w:rPr>
              <w:br/>
              <w:t>Après optimisation : 7,9 Mo</w:t>
            </w:r>
          </w:p>
          <w:p w14:paraId="05CAC608" w14:textId="77777777" w:rsidR="0048165A" w:rsidRDefault="0048165A" w:rsidP="003620E2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6BE06C97" w14:textId="404A8D75" w:rsidR="0048165A" w:rsidRPr="0048165A" w:rsidRDefault="0048165A" w:rsidP="003620E2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  <w:r w:rsidRPr="0048165A">
              <w:rPr>
                <w:b/>
                <w:noProof/>
              </w:rPr>
              <w:drawing>
                <wp:inline distT="0" distB="0" distL="0" distR="0" wp14:anchorId="07219547" wp14:editId="2E687B1E">
                  <wp:extent cx="6400800" cy="3776980"/>
                  <wp:effectExtent l="0" t="0" r="0" b="0"/>
                  <wp:docPr id="1802145758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5A9504A-221A-ED74-0696-2E66B5E6564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85A9504A-221A-ED74-0696-2E66B5E6564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77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231" w:rsidRPr="006349F8" w14:paraId="0309421C" w14:textId="77777777" w:rsidTr="002178B9">
        <w:trPr>
          <w:trHeight w:val="2685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35C520F" w14:textId="77777777" w:rsidR="002178B9" w:rsidRDefault="002178B9" w:rsidP="001F0AF0">
            <w:pPr>
              <w:pStyle w:val="Content"/>
              <w:framePr w:hSpace="0" w:wrap="auto" w:vAnchor="margin" w:hAnchor="text" w:yAlign="inline"/>
            </w:pPr>
          </w:p>
          <w:p w14:paraId="74A6A41D" w14:textId="77777777" w:rsidR="0048165A" w:rsidRDefault="0048165A" w:rsidP="001F0AF0">
            <w:pPr>
              <w:pStyle w:val="Content"/>
              <w:framePr w:hSpace="0" w:wrap="auto" w:vAnchor="margin" w:hAnchor="text" w:yAlign="inline"/>
            </w:pPr>
          </w:p>
          <w:p w14:paraId="796EAEA6" w14:textId="77777777" w:rsidR="0048165A" w:rsidRDefault="0048165A" w:rsidP="001F0AF0">
            <w:pPr>
              <w:pStyle w:val="Content"/>
              <w:framePr w:hSpace="0" w:wrap="auto" w:vAnchor="margin" w:hAnchor="text" w:yAlign="inline"/>
            </w:pPr>
          </w:p>
          <w:p w14:paraId="75C77ED5" w14:textId="77777777" w:rsidR="0048165A" w:rsidRDefault="0048165A" w:rsidP="001F0AF0">
            <w:pPr>
              <w:pStyle w:val="Content"/>
              <w:framePr w:hSpace="0" w:wrap="auto" w:vAnchor="margin" w:hAnchor="text" w:yAlign="inline"/>
            </w:pPr>
          </w:p>
          <w:p w14:paraId="67C5210C" w14:textId="77777777" w:rsidR="0048165A" w:rsidRDefault="0048165A" w:rsidP="001F0AF0">
            <w:pPr>
              <w:pStyle w:val="Content"/>
              <w:framePr w:hSpace="0" w:wrap="auto" w:vAnchor="margin" w:hAnchor="text" w:yAlign="inline"/>
            </w:pPr>
          </w:p>
          <w:p w14:paraId="3E87D4A8" w14:textId="77777777" w:rsidR="0048165A" w:rsidRDefault="0048165A" w:rsidP="001F0AF0">
            <w:pPr>
              <w:pStyle w:val="Content"/>
              <w:framePr w:hSpace="0" w:wrap="auto" w:vAnchor="margin" w:hAnchor="text" w:yAlign="inline"/>
            </w:pPr>
          </w:p>
          <w:p w14:paraId="25E14328" w14:textId="77777777" w:rsidR="0048165A" w:rsidRDefault="0048165A" w:rsidP="001F0AF0">
            <w:pPr>
              <w:pStyle w:val="Content"/>
              <w:framePr w:hSpace="0" w:wrap="auto" w:vAnchor="margin" w:hAnchor="text" w:yAlign="inline"/>
            </w:pPr>
          </w:p>
          <w:p w14:paraId="423650C7" w14:textId="77777777" w:rsidR="0048165A" w:rsidRDefault="0048165A" w:rsidP="001F0AF0">
            <w:pPr>
              <w:pStyle w:val="Content"/>
              <w:framePr w:hSpace="0" w:wrap="auto" w:vAnchor="margin" w:hAnchor="text" w:yAlign="inline"/>
            </w:pPr>
          </w:p>
          <w:p w14:paraId="120C15D7" w14:textId="5A796D69" w:rsidR="0048165A" w:rsidRPr="0048165A" w:rsidRDefault="0048165A" w:rsidP="0048165A">
            <w:pPr>
              <w:pStyle w:val="Heading2"/>
              <w:framePr w:hSpace="0" w:wrap="auto" w:vAnchor="margin" w:hAnchor="text" w:yAlign="inline"/>
              <w:rPr>
                <w:lang w:val="fr-FR"/>
              </w:rPr>
            </w:pPr>
            <w:r>
              <w:rPr>
                <w:lang w:val="fr-FR"/>
              </w:rPr>
              <w:lastRenderedPageBreak/>
              <w:t>Minification des fichiers</w:t>
            </w:r>
          </w:p>
          <w:p w14:paraId="00FF6A8D" w14:textId="77777777" w:rsidR="0048165A" w:rsidRDefault="006349F8" w:rsidP="001F0AF0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  <w:r>
              <w:rPr>
                <w:lang w:val="fr-FR"/>
              </w:rPr>
              <w:t xml:space="preserve">Les fichiers de scripts ont été minifiés, </w:t>
            </w:r>
            <w:r w:rsidRPr="006349F8">
              <w:rPr>
                <w:lang w:val="fr-FR"/>
              </w:rPr>
              <w:t>cela</w:t>
            </w:r>
            <w:r>
              <w:rPr>
                <w:lang w:val="fr-FR"/>
              </w:rPr>
              <w:t xml:space="preserve"> </w:t>
            </w:r>
            <w:r w:rsidRPr="006349F8">
              <w:rPr>
                <w:lang w:val="fr-FR"/>
              </w:rPr>
              <w:t>entraîne une taille de fichier compacte</w:t>
            </w:r>
            <w:r>
              <w:rPr>
                <w:lang w:val="fr-FR"/>
              </w:rPr>
              <w:t>, et accélère le chargement de la page.</w:t>
            </w:r>
          </w:p>
          <w:p w14:paraId="6B96441F" w14:textId="77777777" w:rsidR="006349F8" w:rsidRDefault="006349F8" w:rsidP="001F0AF0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1696A262" w14:textId="77777777" w:rsidR="006349F8" w:rsidRDefault="006349F8" w:rsidP="001F0AF0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  <w:r>
              <w:rPr>
                <w:lang w:val="fr-FR"/>
              </w:rPr>
              <w:t>Pour suivre, l’ordre de chargement de ces fichiers a été établi. Ce qui rend possible une priorisation de lecture de ces derniers en fonction des besoins du site.</w:t>
            </w:r>
          </w:p>
          <w:p w14:paraId="54D33717" w14:textId="77777777" w:rsidR="006349F8" w:rsidRDefault="006349F8" w:rsidP="001F0AF0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37E5B97A" w14:textId="3D407145" w:rsidR="006349F8" w:rsidRPr="006349F8" w:rsidRDefault="006349F8" w:rsidP="001F0AF0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  <w:r w:rsidRPr="006349F8">
              <w:rPr>
                <w:b/>
                <w:noProof/>
              </w:rPr>
              <w:drawing>
                <wp:inline distT="0" distB="0" distL="0" distR="0" wp14:anchorId="6C463D27" wp14:editId="5DA5003F">
                  <wp:extent cx="6410325" cy="1299210"/>
                  <wp:effectExtent l="0" t="0" r="9525" b="0"/>
                  <wp:docPr id="10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0B678A5-912C-F50E-125C-16A1028CFDB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70B678A5-912C-F50E-125C-16A1028CFD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325" cy="129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78B9" w:rsidRPr="006349F8" w14:paraId="6B8C07C7" w14:textId="77777777" w:rsidTr="0051019E">
        <w:trPr>
          <w:trHeight w:val="4257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7CAC7C55" w14:textId="77777777" w:rsidR="002178B9" w:rsidRDefault="002178B9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03152C1A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49E58AA2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6A68AA06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26CD8B58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3B491245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50FAA13A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637A2C6A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5D8F9553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590EC040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59463A86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1215AC55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44C984C2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79B47651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7EF48C71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11364C2A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0F5E9D09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12525CAB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7BCD2FB3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239DAC52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5C588DAD" w14:textId="77777777" w:rsid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  <w:p w14:paraId="1539D5E9" w14:textId="25C6891E" w:rsidR="006349F8" w:rsidRPr="006349F8" w:rsidRDefault="006349F8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6D005CA" w14:textId="77777777" w:rsidR="002178B9" w:rsidRPr="006349F8" w:rsidRDefault="002178B9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</w:tc>
        <w:tc>
          <w:tcPr>
            <w:tcW w:w="4841" w:type="dxa"/>
            <w:tcBorders>
              <w:top w:val="nil"/>
              <w:left w:val="nil"/>
              <w:bottom w:val="nil"/>
              <w:right w:val="nil"/>
            </w:tcBorders>
          </w:tcPr>
          <w:p w14:paraId="557B056D" w14:textId="1959094A" w:rsidR="002178B9" w:rsidRPr="006349F8" w:rsidRDefault="002178B9" w:rsidP="002178B9">
            <w:pPr>
              <w:pStyle w:val="Content"/>
              <w:framePr w:hSpace="0" w:wrap="auto" w:vAnchor="margin" w:hAnchor="text" w:yAlign="inline"/>
              <w:rPr>
                <w:lang w:val="fr-FR"/>
              </w:rPr>
            </w:pPr>
          </w:p>
        </w:tc>
      </w:tr>
    </w:tbl>
    <w:p w14:paraId="76134DAF" w14:textId="77777777" w:rsidR="001F0AF0" w:rsidRPr="006349F8" w:rsidRDefault="001F0AF0">
      <w:pPr>
        <w:rPr>
          <w:lang w:val="fr-FR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84277E" w:rsidRPr="00872FE5" w14:paraId="2FC771BC" w14:textId="77777777" w:rsidTr="0084277E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981E18" w14:textId="47CAD00E" w:rsidR="0084277E" w:rsidRPr="00872FE5" w:rsidRDefault="006349F8" w:rsidP="0084277E">
            <w:pPr>
              <w:pStyle w:val="Heading1"/>
              <w:framePr w:hSpace="0" w:wrap="auto" w:vAnchor="margin" w:hAnchor="text" w:yAlign="inline"/>
              <w:jc w:val="left"/>
            </w:pPr>
            <w:r>
              <w:rPr>
                <w:lang w:bidi="en-GB"/>
              </w:rPr>
              <w:lastRenderedPageBreak/>
              <w:t>SEO</w:t>
            </w:r>
          </w:p>
        </w:tc>
      </w:tr>
    </w:tbl>
    <w:p w14:paraId="77AB0392" w14:textId="1335B207" w:rsidR="006349F8" w:rsidRPr="006349F8" w:rsidRDefault="006349F8" w:rsidP="006349F8">
      <w:pPr>
        <w:pStyle w:val="Heading2"/>
        <w:framePr w:hSpace="0" w:wrap="auto" w:vAnchor="margin" w:hAnchor="text" w:yAlign="inline"/>
        <w:rPr>
          <w:b w:val="0"/>
          <w:bCs/>
          <w:color w:val="auto"/>
          <w:sz w:val="32"/>
          <w:szCs w:val="32"/>
          <w:lang w:val="fr-FR"/>
        </w:rPr>
      </w:pPr>
      <w:r w:rsidRPr="006349F8">
        <w:rPr>
          <w:noProof/>
        </w:rPr>
        <w:drawing>
          <wp:anchor distT="0" distB="0" distL="114300" distR="114300" simplePos="0" relativeHeight="251663360" behindDoc="0" locked="0" layoutInCell="1" allowOverlap="1" wp14:anchorId="5907B259" wp14:editId="615679D0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940050" cy="4124325"/>
            <wp:effectExtent l="0" t="0" r="0" b="9525"/>
            <wp:wrapSquare wrapText="bothSides"/>
            <wp:docPr id="1674408158" name="Picture 9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6F3A0E4-0611-13E4-A5F2-8F3BD4E158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08158" name="Picture 9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66F3A0E4-0611-13E4-A5F2-8F3BD4E158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49F8">
        <w:rPr>
          <w:b w:val="0"/>
          <w:bCs/>
          <w:color w:val="auto"/>
          <w:sz w:val="32"/>
          <w:szCs w:val="32"/>
          <w:lang w:val="fr-FR"/>
        </w:rPr>
        <w:t>J'ai optimisé les éléments SEO du site pour améliorer son classement dans les moteurs de recherche.</w:t>
      </w:r>
    </w:p>
    <w:p w14:paraId="00AEDE7D" w14:textId="0ADE2BA7" w:rsidR="006349F8" w:rsidRDefault="006349F8" w:rsidP="006349F8">
      <w:pPr>
        <w:pStyle w:val="Heading2"/>
        <w:framePr w:hSpace="0" w:wrap="auto" w:vAnchor="margin" w:hAnchor="text" w:yAlign="inline"/>
        <w:rPr>
          <w:lang w:val="fr-FR"/>
        </w:rPr>
      </w:pPr>
      <w:r w:rsidRPr="006349F8">
        <w:rPr>
          <w:lang w:val="fr-FR"/>
        </w:rPr>
        <w:t xml:space="preserve"> </w:t>
      </w:r>
      <w:r>
        <w:rPr>
          <w:lang w:val="fr-FR"/>
        </w:rPr>
        <w:br/>
      </w:r>
    </w:p>
    <w:p w14:paraId="07E889C7" w14:textId="0D00AFA8" w:rsidR="006349F8" w:rsidRPr="0048165A" w:rsidRDefault="006349F8" w:rsidP="006349F8">
      <w:pPr>
        <w:pStyle w:val="Heading2"/>
        <w:framePr w:hSpace="0" w:wrap="auto" w:vAnchor="margin" w:hAnchor="text" w:yAlign="inline"/>
        <w:rPr>
          <w:lang w:val="fr-FR"/>
        </w:rPr>
      </w:pPr>
      <w:r>
        <w:rPr>
          <w:lang w:val="fr-FR"/>
        </w:rPr>
        <w:t>Balises sémantiques</w:t>
      </w:r>
    </w:p>
    <w:p w14:paraId="7CB1884C" w14:textId="1B86018D" w:rsidR="007057F4" w:rsidRDefault="006349F8" w:rsidP="006349F8">
      <w:pPr>
        <w:spacing w:after="200"/>
        <w:rPr>
          <w:lang w:val="fr-FR"/>
        </w:rPr>
      </w:pPr>
      <w:r w:rsidRPr="006349F8">
        <w:rPr>
          <w:lang w:val="fr-FR"/>
        </w:rPr>
        <w:t>J'ai intégré des balises sémantiques pour améliorer la structure et la compréhension du contenu par les moteurs de recherche</w:t>
      </w:r>
      <w:r>
        <w:rPr>
          <w:lang w:val="fr-FR"/>
        </w:rPr>
        <w:t>.</w:t>
      </w:r>
    </w:p>
    <w:p w14:paraId="28B87314" w14:textId="07C49F3F" w:rsidR="006349F8" w:rsidRDefault="006349F8" w:rsidP="006349F8">
      <w:pPr>
        <w:spacing w:after="200"/>
        <w:rPr>
          <w:lang w:val="fr-FR"/>
        </w:rPr>
      </w:pPr>
    </w:p>
    <w:p w14:paraId="4956CF28" w14:textId="77777777" w:rsidR="006349F8" w:rsidRDefault="006349F8" w:rsidP="006349F8">
      <w:pPr>
        <w:spacing w:after="200"/>
        <w:rPr>
          <w:lang w:val="fr-FR"/>
        </w:rPr>
      </w:pPr>
    </w:p>
    <w:p w14:paraId="3C0A05C2" w14:textId="7EF64A92" w:rsidR="006349F8" w:rsidRDefault="006349F8" w:rsidP="006349F8">
      <w:pPr>
        <w:spacing w:after="200"/>
        <w:rPr>
          <w:lang w:val="fr-FR"/>
        </w:rPr>
      </w:pPr>
      <w:r w:rsidRPr="006349F8">
        <w:rPr>
          <w:noProof/>
        </w:rPr>
        <w:drawing>
          <wp:anchor distT="0" distB="0" distL="114300" distR="114300" simplePos="0" relativeHeight="251664384" behindDoc="0" locked="0" layoutInCell="1" allowOverlap="1" wp14:anchorId="1CE8E968" wp14:editId="4997C6C3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7365" cy="3933825"/>
            <wp:effectExtent l="0" t="0" r="635" b="9525"/>
            <wp:wrapSquare wrapText="bothSides"/>
            <wp:docPr id="987649299" name="Picture 3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CC45D58-52B5-0ECB-70ED-BA96C59831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9299" name="Picture 3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9CC45D58-52B5-0ECB-70ED-BA96C59831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C8EFB" w14:textId="1451EF3F" w:rsidR="006349F8" w:rsidRDefault="006349F8" w:rsidP="006349F8">
      <w:pPr>
        <w:spacing w:after="200"/>
        <w:rPr>
          <w:lang w:val="fr-FR"/>
        </w:rPr>
      </w:pPr>
    </w:p>
    <w:p w14:paraId="59A8D110" w14:textId="77777777" w:rsidR="006349F8" w:rsidRDefault="006349F8" w:rsidP="006349F8">
      <w:pPr>
        <w:spacing w:after="200"/>
        <w:rPr>
          <w:lang w:val="fr-FR"/>
        </w:rPr>
      </w:pPr>
    </w:p>
    <w:p w14:paraId="764DF192" w14:textId="38A53CA4" w:rsidR="006349F8" w:rsidRPr="0048165A" w:rsidRDefault="006349F8" w:rsidP="006349F8">
      <w:pPr>
        <w:pStyle w:val="Heading2"/>
        <w:framePr w:hSpace="0" w:wrap="auto" w:vAnchor="margin" w:hAnchor="text" w:yAlign="inline"/>
        <w:rPr>
          <w:lang w:val="fr-FR"/>
        </w:rPr>
      </w:pPr>
      <w:r>
        <w:rPr>
          <w:lang w:val="fr-FR"/>
        </w:rPr>
        <w:t>Titres</w:t>
      </w:r>
    </w:p>
    <w:p w14:paraId="3F093AF0" w14:textId="65D7A87A" w:rsidR="006349F8" w:rsidRDefault="006349F8" w:rsidP="006349F8">
      <w:pPr>
        <w:spacing w:after="200"/>
        <w:rPr>
          <w:lang w:val="fr-FR"/>
        </w:rPr>
      </w:pPr>
      <w:r w:rsidRPr="006349F8">
        <w:rPr>
          <w:lang w:val="fr-FR"/>
        </w:rPr>
        <w:t>J'ai réorganisé les titres (H1, H2, H3, etc.) pour assurer une hiérarchie logique et cohérente, ce qui améliore la lisibilité du contenu et renforce le référencement naturel du site.</w:t>
      </w:r>
    </w:p>
    <w:p w14:paraId="2B194660" w14:textId="77777777" w:rsidR="006349F8" w:rsidRDefault="006349F8" w:rsidP="006349F8">
      <w:pPr>
        <w:spacing w:after="200"/>
        <w:rPr>
          <w:lang w:val="fr-FR"/>
        </w:rPr>
      </w:pPr>
    </w:p>
    <w:p w14:paraId="34F468C3" w14:textId="77777777" w:rsidR="006349F8" w:rsidRDefault="006349F8" w:rsidP="006349F8">
      <w:pPr>
        <w:spacing w:after="200"/>
        <w:rPr>
          <w:lang w:val="fr-FR"/>
        </w:rPr>
      </w:pPr>
    </w:p>
    <w:p w14:paraId="31229E21" w14:textId="77777777" w:rsidR="006349F8" w:rsidRDefault="006349F8" w:rsidP="006349F8">
      <w:pPr>
        <w:spacing w:after="200"/>
        <w:rPr>
          <w:lang w:val="fr-FR"/>
        </w:rPr>
      </w:pPr>
    </w:p>
    <w:p w14:paraId="199683D2" w14:textId="50BA64B2" w:rsidR="006349F8" w:rsidRDefault="00272710" w:rsidP="00272710">
      <w:pPr>
        <w:pStyle w:val="Heading2"/>
        <w:framePr w:hSpace="0" w:wrap="auto" w:vAnchor="margin" w:hAnchor="text" w:yAlign="inline"/>
        <w:rPr>
          <w:lang w:val="fr-FR"/>
        </w:rPr>
      </w:pPr>
      <w:r>
        <w:rPr>
          <w:lang w:val="fr-FR"/>
        </w:rPr>
        <w:lastRenderedPageBreak/>
        <w:t>Schema.org</w:t>
      </w:r>
    </w:p>
    <w:p w14:paraId="00F9B52C" w14:textId="262944AC" w:rsidR="006349F8" w:rsidRPr="00272710" w:rsidRDefault="00272710" w:rsidP="006349F8">
      <w:pPr>
        <w:spacing w:after="200"/>
        <w:rPr>
          <w:lang w:val="fr-FR"/>
        </w:rPr>
      </w:pPr>
      <w:r w:rsidRPr="00272710">
        <w:rPr>
          <w:lang w:val="fr-FR"/>
        </w:rPr>
        <w:t>J'ai implémenté des balises Sch</w:t>
      </w:r>
      <w:r>
        <w:rPr>
          <w:lang w:val="fr-FR"/>
        </w:rPr>
        <w:t>e</w:t>
      </w:r>
      <w:r w:rsidRPr="00272710">
        <w:rPr>
          <w:lang w:val="fr-FR"/>
        </w:rPr>
        <w:t>ma.org pour enrichir les résultats de recherche avec des données structurées</w:t>
      </w:r>
      <w:r>
        <w:rPr>
          <w:lang w:val="fr-FR"/>
        </w:rPr>
        <w:t xml:space="preserve"> (voir annexe)</w:t>
      </w:r>
      <w:r w:rsidRPr="00272710">
        <w:rPr>
          <w:lang w:val="fr-FR"/>
        </w:rPr>
        <w:t>.</w:t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6349F8" w:rsidRPr="00872FE5" w14:paraId="70213BEA" w14:textId="77777777" w:rsidTr="0048484D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9AC916" w14:textId="77777777" w:rsidR="006349F8" w:rsidRPr="00872FE5" w:rsidRDefault="006349F8" w:rsidP="0048484D">
            <w:pPr>
              <w:pStyle w:val="Heading1"/>
              <w:framePr w:hSpace="0" w:wrap="auto" w:vAnchor="margin" w:hAnchor="text" w:yAlign="inline"/>
              <w:jc w:val="left"/>
            </w:pPr>
            <w:r>
              <w:rPr>
                <w:lang w:bidi="en-GB"/>
              </w:rPr>
              <w:t>SEO</w:t>
            </w:r>
          </w:p>
        </w:tc>
      </w:tr>
    </w:tbl>
    <w:p w14:paraId="7C064812" w14:textId="5CE4BB40" w:rsidR="00272710" w:rsidRDefault="00272710" w:rsidP="00272710">
      <w:pPr>
        <w:pStyle w:val="Heading2"/>
        <w:framePr w:hSpace="0" w:wrap="auto" w:vAnchor="margin" w:hAnchor="text" w:yAlign="inline"/>
        <w:jc w:val="center"/>
        <w:rPr>
          <w:lang w:val="fr-FR"/>
        </w:rPr>
      </w:pPr>
      <w:r w:rsidRPr="00272710">
        <w:rPr>
          <w:noProof/>
        </w:rPr>
        <w:drawing>
          <wp:inline distT="0" distB="0" distL="0" distR="0" wp14:anchorId="4DF0790A" wp14:editId="08980BCF">
            <wp:extent cx="3800475" cy="3080223"/>
            <wp:effectExtent l="0" t="0" r="0" b="6350"/>
            <wp:docPr id="2103084211" name="Picture 6" descr="A computer screen with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55E5859-34E5-EB38-3E94-3D065DBE16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84211" name="Picture 6" descr="A computer screen with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455E5859-34E5-EB38-3E94-3D065DBE16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7998" cy="30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6A09" w14:textId="77777777" w:rsidR="00272710" w:rsidRPr="00272710" w:rsidRDefault="00272710" w:rsidP="00272710">
      <w:pPr>
        <w:spacing w:after="200"/>
        <w:rPr>
          <w:rFonts w:asciiTheme="majorHAnsi" w:hAnsiTheme="majorHAnsi"/>
          <w:color w:val="0189F9" w:themeColor="accent1"/>
          <w:sz w:val="40"/>
          <w:szCs w:val="40"/>
          <w:lang w:val="fr-FR"/>
        </w:rPr>
      </w:pPr>
      <w:r w:rsidRPr="00272710">
        <w:rPr>
          <w:rFonts w:asciiTheme="majorHAnsi" w:hAnsiTheme="majorHAnsi"/>
          <w:color w:val="0189F9" w:themeColor="accent1"/>
          <w:sz w:val="40"/>
          <w:szCs w:val="40"/>
          <w:lang w:val="fr-FR"/>
        </w:rPr>
        <w:t>Réseaux sociaux</w:t>
      </w:r>
    </w:p>
    <w:p w14:paraId="60D62847" w14:textId="7BC13521" w:rsidR="00272710" w:rsidRDefault="00272710" w:rsidP="00272710">
      <w:pPr>
        <w:spacing w:after="200"/>
        <w:rPr>
          <w:lang w:val="fr-FR"/>
        </w:rPr>
      </w:pPr>
      <w:r w:rsidRPr="00272710">
        <w:rPr>
          <w:lang w:val="fr-FR"/>
        </w:rPr>
        <w:t xml:space="preserve">J'ai intégré les balises Open Graph et Twitter </w:t>
      </w:r>
      <w:proofErr w:type="spellStart"/>
      <w:r w:rsidRPr="00272710">
        <w:rPr>
          <w:lang w:val="fr-FR"/>
        </w:rPr>
        <w:t>Cards</w:t>
      </w:r>
      <w:proofErr w:type="spellEnd"/>
      <w:r w:rsidRPr="00272710">
        <w:rPr>
          <w:lang w:val="fr-FR"/>
        </w:rPr>
        <w:t xml:space="preserve"> pour améliorer le partage du site sur les réseaux sociaux.</w:t>
      </w:r>
      <w:r>
        <w:rPr>
          <w:lang w:val="fr-FR"/>
        </w:rPr>
        <w:br/>
      </w:r>
    </w:p>
    <w:p w14:paraId="75783A8A" w14:textId="053F6E2D" w:rsidR="00272710" w:rsidRDefault="00272710" w:rsidP="00272710">
      <w:pPr>
        <w:spacing w:after="200"/>
        <w:jc w:val="center"/>
        <w:rPr>
          <w:lang w:val="fr-FR"/>
        </w:rPr>
      </w:pPr>
      <w:r w:rsidRPr="00272710">
        <w:rPr>
          <w:noProof/>
        </w:rPr>
        <w:drawing>
          <wp:inline distT="0" distB="0" distL="0" distR="0" wp14:anchorId="6D727263" wp14:editId="033DB798">
            <wp:extent cx="5214043" cy="2095500"/>
            <wp:effectExtent l="0" t="0" r="5715" b="0"/>
            <wp:docPr id="119939886" name="Picture 5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E9AA373-2B50-83A5-DD60-FE05363195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9886" name="Picture 5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FE9AA373-2B50-83A5-DD60-FE05363195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589" cy="210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6345" w14:textId="77777777" w:rsidR="00272710" w:rsidRPr="00272710" w:rsidRDefault="00272710" w:rsidP="00272710">
      <w:pPr>
        <w:spacing w:after="200"/>
        <w:rPr>
          <w:lang w:val="fr-FR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272710" w:rsidRPr="00872FE5" w14:paraId="6DB78931" w14:textId="77777777" w:rsidTr="0048484D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D4185E" w14:textId="03E4483E" w:rsidR="00272710" w:rsidRPr="00872FE5" w:rsidRDefault="00272710" w:rsidP="0048484D">
            <w:pPr>
              <w:pStyle w:val="Heading1"/>
              <w:framePr w:hSpace="0" w:wrap="auto" w:vAnchor="margin" w:hAnchor="text" w:yAlign="inline"/>
              <w:jc w:val="left"/>
            </w:pPr>
            <w:proofErr w:type="spellStart"/>
            <w:r>
              <w:rPr>
                <w:lang w:bidi="en-GB"/>
              </w:rPr>
              <w:lastRenderedPageBreak/>
              <w:t>Accessibilité</w:t>
            </w:r>
            <w:proofErr w:type="spellEnd"/>
          </w:p>
        </w:tc>
      </w:tr>
    </w:tbl>
    <w:p w14:paraId="109C57AF" w14:textId="77777777" w:rsidR="00272710" w:rsidRPr="00272710" w:rsidRDefault="00272710" w:rsidP="00272710">
      <w:pPr>
        <w:spacing w:after="200"/>
        <w:rPr>
          <w:rFonts w:asciiTheme="majorHAnsi" w:hAnsiTheme="majorHAnsi"/>
          <w:color w:val="0189F9" w:themeColor="accent1"/>
          <w:sz w:val="40"/>
          <w:szCs w:val="40"/>
          <w:lang w:val="fr-FR"/>
        </w:rPr>
      </w:pPr>
      <w:r>
        <w:rPr>
          <w:rFonts w:asciiTheme="majorHAnsi" w:hAnsiTheme="majorHAnsi"/>
          <w:color w:val="0189F9" w:themeColor="accent1"/>
          <w:sz w:val="40"/>
          <w:szCs w:val="40"/>
          <w:lang w:val="fr-FR"/>
        </w:rPr>
        <w:t>Texte alternatif</w:t>
      </w:r>
    </w:p>
    <w:p w14:paraId="58DC95C3" w14:textId="77777777" w:rsidR="00272710" w:rsidRDefault="00272710" w:rsidP="00272710">
      <w:pPr>
        <w:spacing w:after="200"/>
        <w:rPr>
          <w:lang w:val="fr-FR"/>
        </w:rPr>
      </w:pPr>
      <w:r w:rsidRPr="00272710">
        <w:rPr>
          <w:lang w:val="fr-FR"/>
        </w:rPr>
        <w:t>J'ai ajouté des textes alternatifs aux images pour améliorer l'accessibilité et le référencement.</w:t>
      </w:r>
    </w:p>
    <w:p w14:paraId="4AF71332" w14:textId="0F949B63" w:rsidR="00272710" w:rsidRDefault="00272710" w:rsidP="00272710">
      <w:pPr>
        <w:spacing w:after="200"/>
        <w:jc w:val="center"/>
        <w:rPr>
          <w:lang w:val="fr-FR"/>
        </w:rPr>
      </w:pPr>
      <w:r w:rsidRPr="00272710">
        <w:rPr>
          <w:noProof/>
        </w:rPr>
        <w:drawing>
          <wp:inline distT="0" distB="0" distL="0" distR="0" wp14:anchorId="5319CC4D" wp14:editId="51B0582A">
            <wp:extent cx="5181600" cy="2888140"/>
            <wp:effectExtent l="0" t="0" r="0" b="7620"/>
            <wp:docPr id="255700115" name="Picture 5" descr="A screenshot of a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8BF8A56-7A13-5135-CA5D-C65880D718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00115" name="Picture 5" descr="A screenshot of a website&#10;&#10;Description automatically generated">
                      <a:extLst>
                        <a:ext uri="{FF2B5EF4-FFF2-40B4-BE49-F238E27FC236}">
                          <a16:creationId xmlns:a16="http://schemas.microsoft.com/office/drawing/2014/main" id="{F8BF8A56-7A13-5135-CA5D-C65880D718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0584" cy="28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6573" w14:textId="77777777" w:rsidR="00272710" w:rsidRDefault="00272710" w:rsidP="00272710">
      <w:pPr>
        <w:spacing w:after="200"/>
        <w:rPr>
          <w:lang w:val="fr-FR"/>
        </w:rPr>
      </w:pPr>
    </w:p>
    <w:p w14:paraId="770A60F5" w14:textId="753328DC" w:rsidR="00272710" w:rsidRPr="00272710" w:rsidRDefault="00272710" w:rsidP="00272710">
      <w:pPr>
        <w:spacing w:after="200"/>
        <w:rPr>
          <w:rFonts w:asciiTheme="majorHAnsi" w:hAnsiTheme="majorHAnsi"/>
          <w:color w:val="0189F9" w:themeColor="accent1"/>
          <w:sz w:val="40"/>
          <w:szCs w:val="40"/>
          <w:lang w:val="fr-FR"/>
        </w:rPr>
      </w:pPr>
      <w:r>
        <w:rPr>
          <w:rFonts w:asciiTheme="majorHAnsi" w:hAnsiTheme="majorHAnsi"/>
          <w:color w:val="0189F9" w:themeColor="accent1"/>
          <w:sz w:val="40"/>
          <w:szCs w:val="40"/>
          <w:lang w:val="fr-FR"/>
        </w:rPr>
        <w:t>Correction de couleur</w:t>
      </w:r>
    </w:p>
    <w:p w14:paraId="0275AA14" w14:textId="350AE678" w:rsidR="00272710" w:rsidRDefault="00272710" w:rsidP="00272710">
      <w:pPr>
        <w:spacing w:after="200"/>
        <w:rPr>
          <w:lang w:val="fr-FR"/>
        </w:rPr>
      </w:pPr>
      <w:r w:rsidRPr="00272710">
        <w:rPr>
          <w:lang w:val="fr-FR"/>
        </w:rPr>
        <w:t>J'ai corrigé les contrastes de couleurs pour garantir une meilleure lisibilité pour tous les utilisateurs.</w:t>
      </w:r>
    </w:p>
    <w:p w14:paraId="11F295F4" w14:textId="77777777" w:rsidR="00272710" w:rsidRDefault="00272710" w:rsidP="00272710">
      <w:pPr>
        <w:spacing w:after="200"/>
        <w:rPr>
          <w:lang w:val="fr-FR"/>
        </w:rPr>
      </w:pPr>
    </w:p>
    <w:p w14:paraId="6585C3AC" w14:textId="1F4C7F14" w:rsidR="00272710" w:rsidRPr="00272710" w:rsidRDefault="00272710" w:rsidP="00272710">
      <w:pPr>
        <w:spacing w:after="200"/>
        <w:rPr>
          <w:rFonts w:asciiTheme="majorHAnsi" w:hAnsiTheme="majorHAnsi"/>
          <w:color w:val="0189F9" w:themeColor="accent1"/>
          <w:sz w:val="40"/>
          <w:szCs w:val="40"/>
          <w:lang w:val="fr-FR"/>
        </w:rPr>
      </w:pPr>
      <w:r>
        <w:rPr>
          <w:rFonts w:asciiTheme="majorHAnsi" w:hAnsiTheme="majorHAnsi"/>
          <w:color w:val="0189F9" w:themeColor="accent1"/>
          <w:sz w:val="40"/>
          <w:szCs w:val="40"/>
          <w:lang w:val="fr-FR"/>
        </w:rPr>
        <w:t>Attributs ARIA</w:t>
      </w:r>
    </w:p>
    <w:p w14:paraId="2545100F" w14:textId="11708978" w:rsidR="00272710" w:rsidRDefault="00272710" w:rsidP="00272710">
      <w:pPr>
        <w:spacing w:after="200"/>
        <w:rPr>
          <w:lang w:val="fr-FR"/>
        </w:rPr>
      </w:pPr>
      <w:r w:rsidRPr="00272710">
        <w:rPr>
          <w:lang w:val="fr-FR"/>
        </w:rPr>
        <w:t>J'ai intégré des attributs ARIA pour améliorer l'accessibilité du site pour les utilisateurs de technologies d'assistance.</w:t>
      </w:r>
    </w:p>
    <w:p w14:paraId="68F5F5FD" w14:textId="77777777" w:rsidR="00272710" w:rsidRDefault="00272710" w:rsidP="00272710">
      <w:pPr>
        <w:spacing w:after="200"/>
        <w:rPr>
          <w:lang w:val="fr-FR"/>
        </w:rPr>
      </w:pPr>
    </w:p>
    <w:p w14:paraId="71135967" w14:textId="77777777" w:rsidR="00272710" w:rsidRDefault="00272710" w:rsidP="00272710">
      <w:pPr>
        <w:spacing w:after="200"/>
        <w:rPr>
          <w:lang w:val="fr-FR"/>
        </w:rPr>
      </w:pPr>
    </w:p>
    <w:p w14:paraId="54227687" w14:textId="77777777" w:rsidR="00272710" w:rsidRPr="006349F8" w:rsidRDefault="00272710" w:rsidP="00272710">
      <w:pPr>
        <w:spacing w:after="200"/>
        <w:rPr>
          <w:lang w:val="fr-FR"/>
        </w:rPr>
      </w:pPr>
    </w:p>
    <w:sectPr w:rsidR="00272710" w:rsidRPr="006349F8" w:rsidSect="0051019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83469F" w14:textId="77777777" w:rsidR="00A07387" w:rsidRDefault="00A07387" w:rsidP="007057F4">
      <w:r>
        <w:separator/>
      </w:r>
    </w:p>
  </w:endnote>
  <w:endnote w:type="continuationSeparator" w:id="0">
    <w:p w14:paraId="798861CF" w14:textId="77777777" w:rsidR="00A07387" w:rsidRDefault="00A07387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DB0781" w14:textId="77777777" w:rsidR="00136006" w:rsidRDefault="00000000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4562C6BFD1704ECBA7955CDA1F6194BA"/>
        </w:placeholder>
        <w:temporary/>
        <w:showingPlcHdr/>
      </w:sdtPr>
      <w:sdtContent>
        <w:r w:rsidR="00872FE5" w:rsidRPr="00872FE5">
          <w:rPr>
            <w:lang w:bidi="en-GB"/>
          </w:rPr>
          <w:t>Type chapter title (level 1)</w:t>
        </w:r>
      </w:sdtContent>
    </w:sdt>
    <w:r w:rsidR="0049185C">
      <w:rPr>
        <w:rFonts w:asciiTheme="majorHAnsi" w:eastAsiaTheme="majorEastAsia" w:hAnsiTheme="majorHAnsi" w:cstheme="majorBidi"/>
        <w:lang w:bidi="en-GB"/>
      </w:rPr>
      <w:ptab w:relativeTo="margin" w:alignment="right" w:leader="none"/>
    </w:r>
    <w:r w:rsidR="0049185C">
      <w:rPr>
        <w:rFonts w:asciiTheme="majorHAnsi" w:eastAsiaTheme="majorEastAsia" w:hAnsiTheme="majorHAnsi" w:cstheme="majorBidi"/>
        <w:lang w:bidi="en-GB"/>
      </w:rPr>
      <w:t xml:space="preserve">Page </w:t>
    </w:r>
    <w:r w:rsidR="0049185C">
      <w:rPr>
        <w:lang w:bidi="en-GB"/>
      </w:rPr>
      <w:fldChar w:fldCharType="begin"/>
    </w:r>
    <w:r w:rsidR="0049185C">
      <w:rPr>
        <w:lang w:bidi="en-GB"/>
      </w:rPr>
      <w:instrText xml:space="preserve"> PAGE   \* MERGEFORMAT </w:instrText>
    </w:r>
    <w:r w:rsidR="0049185C">
      <w:rPr>
        <w:lang w:bidi="en-GB"/>
      </w:rPr>
      <w:fldChar w:fldCharType="separate"/>
    </w:r>
    <w:r w:rsidR="0049185C">
      <w:rPr>
        <w:rFonts w:asciiTheme="majorHAnsi" w:eastAsiaTheme="majorEastAsia" w:hAnsiTheme="majorHAnsi" w:cstheme="majorBidi"/>
        <w:noProof/>
        <w:lang w:bidi="en-GB"/>
      </w:rPr>
      <w:t>4</w:t>
    </w:r>
    <w:r w:rsidR="0049185C">
      <w:rPr>
        <w:rFonts w:asciiTheme="majorHAnsi" w:eastAsiaTheme="majorEastAsia" w:hAnsiTheme="majorHAnsi" w:cstheme="majorBidi"/>
        <w:noProof/>
        <w:lang w:bidi="en-GB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353AE" w14:textId="77777777" w:rsidR="00931D09" w:rsidRDefault="00931D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CDEAD" w14:textId="77777777" w:rsidR="00931D09" w:rsidRDefault="00931D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5AC529" w14:textId="77777777" w:rsidR="00A07387" w:rsidRDefault="00A07387" w:rsidP="007057F4">
      <w:r>
        <w:separator/>
      </w:r>
    </w:p>
  </w:footnote>
  <w:footnote w:type="continuationSeparator" w:id="0">
    <w:p w14:paraId="5645334C" w14:textId="77777777" w:rsidR="00A07387" w:rsidRDefault="00A07387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0BC69" w14:textId="77777777" w:rsidR="00136006" w:rsidRDefault="0049185C" w:rsidP="007057F4">
    <w:pPr>
      <w:pStyle w:val="Header"/>
    </w:pPr>
    <w:r>
      <w:rPr>
        <w:lang w:bidi="en-GB"/>
      </w:rPr>
      <w:t>Adventure Works marketing plan</w:t>
    </w:r>
  </w:p>
  <w:p w14:paraId="7728BEB0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1D90820D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373C40D8" w14:textId="77777777" w:rsidR="007057F4" w:rsidRDefault="004F2231" w:rsidP="007057F4">
          <w:pPr>
            <w:pStyle w:val="Header"/>
          </w:pPr>
          <w:r>
            <w:rPr>
              <w:noProof/>
              <w:lang w:bidi="en-GB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9B60456" wp14:editId="06D1397A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315C8B" w14:textId="6175D43F" w:rsidR="004F2231" w:rsidRDefault="004F2231" w:rsidP="004F2231">
                                <w:pPr>
                                  <w:rPr>
                                    <w:sz w:val="32"/>
                                    <w:szCs w:val="32"/>
                                    <w:lang w:bidi="en-GB"/>
                                  </w:rPr>
                                </w:pPr>
                              </w:p>
                              <w:p w14:paraId="0841C6F0" w14:textId="77777777" w:rsidR="00931D09" w:rsidRDefault="00931D09" w:rsidP="004F2231">
                                <w:pPr>
                                  <w:rPr>
                                    <w:sz w:val="32"/>
                                    <w:szCs w:val="32"/>
                                    <w:lang w:bidi="en-GB"/>
                                  </w:rPr>
                                </w:pPr>
                              </w:p>
                              <w:p w14:paraId="7AB17A1D" w14:textId="77777777" w:rsidR="00931D09" w:rsidRDefault="00931D09" w:rsidP="004F2231">
                                <w:pPr>
                                  <w:rPr>
                                    <w:sz w:val="32"/>
                                    <w:szCs w:val="32"/>
                                    <w:lang w:bidi="en-GB"/>
                                  </w:rPr>
                                </w:pPr>
                              </w:p>
                              <w:p w14:paraId="67669598" w14:textId="77777777" w:rsidR="00931D09" w:rsidRDefault="00931D09" w:rsidP="004F2231">
                                <w:pPr>
                                  <w:rPr>
                                    <w:sz w:val="32"/>
                                    <w:szCs w:val="32"/>
                                    <w:lang w:bidi="en-GB"/>
                                  </w:rPr>
                                </w:pPr>
                              </w:p>
                              <w:p w14:paraId="58A05D8A" w14:textId="77777777" w:rsidR="00931D09" w:rsidRDefault="00931D09" w:rsidP="004F2231">
                                <w:pPr>
                                  <w:rPr>
                                    <w:sz w:val="32"/>
                                    <w:szCs w:val="32"/>
                                    <w:lang w:bidi="en-GB"/>
                                  </w:rPr>
                                </w:pPr>
                              </w:p>
                              <w:p w14:paraId="520FA32F" w14:textId="77777777" w:rsidR="00931D09" w:rsidRDefault="00931D09" w:rsidP="004F2231">
                                <w:pPr>
                                  <w:rPr>
                                    <w:sz w:val="32"/>
                                    <w:szCs w:val="32"/>
                                    <w:lang w:bidi="en-GB"/>
                                  </w:rPr>
                                </w:pPr>
                              </w:p>
                              <w:p w14:paraId="7BD71210" w14:textId="77777777" w:rsidR="00931D09" w:rsidRDefault="00931D09" w:rsidP="004F2231">
                                <w:pPr>
                                  <w:rPr>
                                    <w:sz w:val="32"/>
                                    <w:szCs w:val="32"/>
                                    <w:lang w:bidi="en-GB"/>
                                  </w:rPr>
                                </w:pPr>
                              </w:p>
                              <w:p w14:paraId="2CB9A6B7" w14:textId="77777777" w:rsidR="00931D09" w:rsidRDefault="00931D09" w:rsidP="004F2231">
                                <w:pPr>
                                  <w:rPr>
                                    <w:sz w:val="32"/>
                                    <w:szCs w:val="32"/>
                                    <w:lang w:bidi="en-GB"/>
                                  </w:rPr>
                                </w:pPr>
                              </w:p>
                              <w:p w14:paraId="66AE34CF" w14:textId="1ED28031" w:rsidR="00931D09" w:rsidRPr="004F2231" w:rsidRDefault="00931D09" w:rsidP="004F2231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en-GB"/>
                                  </w:rPr>
                                  <w:t>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9B6045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0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37315C8B" w14:textId="6175D43F" w:rsidR="004F2231" w:rsidRDefault="004F2231" w:rsidP="004F2231">
                          <w:pPr>
                            <w:rPr>
                              <w:sz w:val="32"/>
                              <w:szCs w:val="32"/>
                              <w:lang w:bidi="en-GB"/>
                            </w:rPr>
                          </w:pPr>
                        </w:p>
                        <w:p w14:paraId="0841C6F0" w14:textId="77777777" w:rsidR="00931D09" w:rsidRDefault="00931D09" w:rsidP="004F2231">
                          <w:pPr>
                            <w:rPr>
                              <w:sz w:val="32"/>
                              <w:szCs w:val="32"/>
                              <w:lang w:bidi="en-GB"/>
                            </w:rPr>
                          </w:pPr>
                        </w:p>
                        <w:p w14:paraId="7AB17A1D" w14:textId="77777777" w:rsidR="00931D09" w:rsidRDefault="00931D09" w:rsidP="004F2231">
                          <w:pPr>
                            <w:rPr>
                              <w:sz w:val="32"/>
                              <w:szCs w:val="32"/>
                              <w:lang w:bidi="en-GB"/>
                            </w:rPr>
                          </w:pPr>
                        </w:p>
                        <w:p w14:paraId="67669598" w14:textId="77777777" w:rsidR="00931D09" w:rsidRDefault="00931D09" w:rsidP="004F2231">
                          <w:pPr>
                            <w:rPr>
                              <w:sz w:val="32"/>
                              <w:szCs w:val="32"/>
                              <w:lang w:bidi="en-GB"/>
                            </w:rPr>
                          </w:pPr>
                        </w:p>
                        <w:p w14:paraId="58A05D8A" w14:textId="77777777" w:rsidR="00931D09" w:rsidRDefault="00931D09" w:rsidP="004F2231">
                          <w:pPr>
                            <w:rPr>
                              <w:sz w:val="32"/>
                              <w:szCs w:val="32"/>
                              <w:lang w:bidi="en-GB"/>
                            </w:rPr>
                          </w:pPr>
                        </w:p>
                        <w:p w14:paraId="520FA32F" w14:textId="77777777" w:rsidR="00931D09" w:rsidRDefault="00931D09" w:rsidP="004F2231">
                          <w:pPr>
                            <w:rPr>
                              <w:sz w:val="32"/>
                              <w:szCs w:val="32"/>
                              <w:lang w:bidi="en-GB"/>
                            </w:rPr>
                          </w:pPr>
                        </w:p>
                        <w:p w14:paraId="7BD71210" w14:textId="77777777" w:rsidR="00931D09" w:rsidRDefault="00931D09" w:rsidP="004F2231">
                          <w:pPr>
                            <w:rPr>
                              <w:sz w:val="32"/>
                              <w:szCs w:val="32"/>
                              <w:lang w:bidi="en-GB"/>
                            </w:rPr>
                          </w:pPr>
                        </w:p>
                        <w:p w14:paraId="2CB9A6B7" w14:textId="77777777" w:rsidR="00931D09" w:rsidRDefault="00931D09" w:rsidP="004F2231">
                          <w:pPr>
                            <w:rPr>
                              <w:sz w:val="32"/>
                              <w:szCs w:val="32"/>
                              <w:lang w:bidi="en-GB"/>
                            </w:rPr>
                          </w:pPr>
                        </w:p>
                        <w:p w14:paraId="66AE34CF" w14:textId="1ED28031" w:rsidR="00931D09" w:rsidRPr="004F2231" w:rsidRDefault="00931D09" w:rsidP="004F2231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en-GB"/>
                            </w:rPr>
                            <w:t>é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  <w:lang w:bidi="en-GB"/>
            </w:rPr>
            <mc:AlternateContent>
              <mc:Choice Requires="wpg">
                <w:drawing>
                  <wp:inline distT="0" distB="0" distL="0" distR="0" wp14:anchorId="2396B5D1" wp14:editId="67C9EB1D">
                    <wp:extent cx="8035162" cy="1540990"/>
                    <wp:effectExtent l="0" t="0" r="4445" b="2540"/>
                    <wp:docPr id="20" name="Group 20" descr="colou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u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u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e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1049F90" id="Group 20" o:spid="_x0000_s1026" alt="coloured rectangle header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u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">
                      <v:imagedata r:id="rId7" o:title="coloured rectangle"/>
                    </v:shape>
                    <v:shape id="Graphic 16" o:spid="_x0000_s1028" type="#_x0000_t75" alt="colou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">
                      <v:imagedata r:id="rId8" o:title="coloured rectangle"/>
                    </v:shape>
                    <v:shape id="Graphic 19" o:spid="_x0000_s1029" type="#_x0000_t75" alt="gre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">
                      <v:imagedata r:id="rId9" o:title="gre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4BD9EF8F" w14:textId="77777777" w:rsidR="007057F4" w:rsidRDefault="007057F4" w:rsidP="006349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3ED596" w14:textId="77777777" w:rsidR="00931D09" w:rsidRDefault="00931D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088C347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8CE47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308299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D348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5529FD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A704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BC42F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2AF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6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8860032">
    <w:abstractNumId w:val="8"/>
  </w:num>
  <w:num w:numId="2" w16cid:durableId="809782617">
    <w:abstractNumId w:val="16"/>
  </w:num>
  <w:num w:numId="3" w16cid:durableId="511257705">
    <w:abstractNumId w:val="17"/>
  </w:num>
  <w:num w:numId="4" w16cid:durableId="534973088">
    <w:abstractNumId w:val="18"/>
  </w:num>
  <w:num w:numId="5" w16cid:durableId="3084865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62090425">
    <w:abstractNumId w:val="10"/>
  </w:num>
  <w:num w:numId="7" w16cid:durableId="1416365616">
    <w:abstractNumId w:val="15"/>
  </w:num>
  <w:num w:numId="8" w16cid:durableId="1772578649">
    <w:abstractNumId w:val="7"/>
  </w:num>
  <w:num w:numId="9" w16cid:durableId="1008144399">
    <w:abstractNumId w:val="6"/>
  </w:num>
  <w:num w:numId="10" w16cid:durableId="713237268">
    <w:abstractNumId w:val="5"/>
  </w:num>
  <w:num w:numId="11" w16cid:durableId="1053114254">
    <w:abstractNumId w:val="4"/>
  </w:num>
  <w:num w:numId="12" w16cid:durableId="567810524">
    <w:abstractNumId w:val="3"/>
  </w:num>
  <w:num w:numId="13" w16cid:durableId="1201018361">
    <w:abstractNumId w:val="2"/>
  </w:num>
  <w:num w:numId="14" w16cid:durableId="317655638">
    <w:abstractNumId w:val="1"/>
  </w:num>
  <w:num w:numId="15" w16cid:durableId="879318349">
    <w:abstractNumId w:val="0"/>
  </w:num>
  <w:num w:numId="16" w16cid:durableId="1273711358">
    <w:abstractNumId w:val="11"/>
  </w:num>
  <w:num w:numId="17" w16cid:durableId="832064905">
    <w:abstractNumId w:val="13"/>
  </w:num>
  <w:num w:numId="18" w16cid:durableId="1968928775">
    <w:abstractNumId w:val="9"/>
  </w:num>
  <w:num w:numId="19" w16cid:durableId="296037299">
    <w:abstractNumId w:val="12"/>
  </w:num>
  <w:num w:numId="20" w16cid:durableId="143890877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5C4"/>
    <w:rsid w:val="000174F2"/>
    <w:rsid w:val="00023A1E"/>
    <w:rsid w:val="00067C92"/>
    <w:rsid w:val="000B3D8A"/>
    <w:rsid w:val="00136006"/>
    <w:rsid w:val="001449EC"/>
    <w:rsid w:val="00146CD2"/>
    <w:rsid w:val="001670A7"/>
    <w:rsid w:val="001B361F"/>
    <w:rsid w:val="001D10D5"/>
    <w:rsid w:val="001F0AF0"/>
    <w:rsid w:val="002178B9"/>
    <w:rsid w:val="00272710"/>
    <w:rsid w:val="00291712"/>
    <w:rsid w:val="002E0194"/>
    <w:rsid w:val="00303EF8"/>
    <w:rsid w:val="003620E2"/>
    <w:rsid w:val="003F5051"/>
    <w:rsid w:val="00420DF5"/>
    <w:rsid w:val="004371B6"/>
    <w:rsid w:val="00444C7B"/>
    <w:rsid w:val="0048165A"/>
    <w:rsid w:val="0048718B"/>
    <w:rsid w:val="0049185C"/>
    <w:rsid w:val="004F2231"/>
    <w:rsid w:val="0051019E"/>
    <w:rsid w:val="005112D1"/>
    <w:rsid w:val="0055035B"/>
    <w:rsid w:val="005C3643"/>
    <w:rsid w:val="006349F8"/>
    <w:rsid w:val="0068500D"/>
    <w:rsid w:val="007057F4"/>
    <w:rsid w:val="007417B3"/>
    <w:rsid w:val="00742102"/>
    <w:rsid w:val="00750AC4"/>
    <w:rsid w:val="00773B66"/>
    <w:rsid w:val="007B53EF"/>
    <w:rsid w:val="007C7473"/>
    <w:rsid w:val="007D26F1"/>
    <w:rsid w:val="007E5499"/>
    <w:rsid w:val="007F3D41"/>
    <w:rsid w:val="008253A5"/>
    <w:rsid w:val="00836390"/>
    <w:rsid w:val="008417CE"/>
    <w:rsid w:val="0084277E"/>
    <w:rsid w:val="008655C4"/>
    <w:rsid w:val="00872FE5"/>
    <w:rsid w:val="00896755"/>
    <w:rsid w:val="008A3C95"/>
    <w:rsid w:val="008C386D"/>
    <w:rsid w:val="008C5106"/>
    <w:rsid w:val="008D5829"/>
    <w:rsid w:val="00931D09"/>
    <w:rsid w:val="00946F55"/>
    <w:rsid w:val="00965BD5"/>
    <w:rsid w:val="009875C8"/>
    <w:rsid w:val="00991D08"/>
    <w:rsid w:val="00A07387"/>
    <w:rsid w:val="00A63DE6"/>
    <w:rsid w:val="00B00CF7"/>
    <w:rsid w:val="00B0688D"/>
    <w:rsid w:val="00B40525"/>
    <w:rsid w:val="00B41D82"/>
    <w:rsid w:val="00B90346"/>
    <w:rsid w:val="00BB6CAC"/>
    <w:rsid w:val="00BE7253"/>
    <w:rsid w:val="00C95D18"/>
    <w:rsid w:val="00CA16E0"/>
    <w:rsid w:val="00CE0BC9"/>
    <w:rsid w:val="00D2045C"/>
    <w:rsid w:val="00D540AF"/>
    <w:rsid w:val="00D6093C"/>
    <w:rsid w:val="00D638C1"/>
    <w:rsid w:val="00D73D44"/>
    <w:rsid w:val="00D967AC"/>
    <w:rsid w:val="00E50A4D"/>
    <w:rsid w:val="00E758BC"/>
    <w:rsid w:val="00E95AFE"/>
    <w:rsid w:val="00ED3756"/>
    <w:rsid w:val="00F0436B"/>
    <w:rsid w:val="00F43A02"/>
    <w:rsid w:val="00F45884"/>
    <w:rsid w:val="00F553FE"/>
    <w:rsid w:val="00F63939"/>
    <w:rsid w:val="00F91AD0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05495A8"/>
  <w15:chartTrackingRefBased/>
  <w15:docId w15:val="{86040CB4-AAD9-4830-826A-D021E6896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8655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3" Type="http://schemas.openxmlformats.org/officeDocument/2006/relationships/image" Target="media/image17.png"/><Relationship Id="rId7" Type="http://schemas.openxmlformats.org/officeDocument/2006/relationships/image" Target="media/image21.png"/><Relationship Id="rId2" Type="http://schemas.openxmlformats.org/officeDocument/2006/relationships/image" Target="media/image16.svg"/><Relationship Id="rId1" Type="http://schemas.openxmlformats.org/officeDocument/2006/relationships/image" Target="media/image15.png"/><Relationship Id="rId6" Type="http://schemas.openxmlformats.org/officeDocument/2006/relationships/image" Target="media/image20.svg"/><Relationship Id="rId5" Type="http://schemas.openxmlformats.org/officeDocument/2006/relationships/image" Target="media/image19.png"/><Relationship Id="rId4" Type="http://schemas.openxmlformats.org/officeDocument/2006/relationships/image" Target="media/image18.svg"/><Relationship Id="rId9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utzi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562C6BFD1704ECBA7955CDA1F6194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DBF8F3-A7A8-47DA-BB08-7AAB891B8462}"/>
      </w:docPartPr>
      <w:docPartBody>
        <w:p w:rsidR="00D00359" w:rsidRDefault="00000000">
          <w:pPr>
            <w:pStyle w:val="4562C6BFD1704ECBA7955CDA1F6194BA"/>
          </w:pPr>
          <w:r w:rsidRPr="00872FE5">
            <w:rPr>
              <w:lang w:bidi="en-GB"/>
            </w:rP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BCC"/>
    <w:rsid w:val="001D5938"/>
    <w:rsid w:val="00301BCC"/>
    <w:rsid w:val="007F3D41"/>
    <w:rsid w:val="00D0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62C6BFD1704ECBA7955CDA1F6194BA">
    <w:name w:val="4562C6BFD1704ECBA7955CDA1F6194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design).dotx</Template>
  <TotalTime>45</TotalTime>
  <Pages>7</Pages>
  <Words>326</Words>
  <Characters>1894</Characters>
  <Application>Microsoft Office Word</Application>
  <DocSecurity>0</DocSecurity>
  <Lines>135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Girardi</dc:creator>
  <cp:keywords/>
  <dc:description/>
  <cp:lastModifiedBy>Joseph Girardi</cp:lastModifiedBy>
  <cp:revision>3</cp:revision>
  <dcterms:created xsi:type="dcterms:W3CDTF">2024-08-09T07:40:00Z</dcterms:created>
  <dcterms:modified xsi:type="dcterms:W3CDTF">2024-08-09T08:26:00Z</dcterms:modified>
</cp:coreProperties>
</file>